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351"/>
        <w:tblW w:w="0" w:type="auto"/>
        <w:tblLook w:val="04A0" w:firstRow="1" w:lastRow="0" w:firstColumn="1" w:lastColumn="0" w:noHBand="0" w:noVBand="1"/>
      </w:tblPr>
      <w:tblGrid>
        <w:gridCol w:w="4545"/>
        <w:gridCol w:w="4515"/>
      </w:tblGrid>
      <w:tr w:rsidR="0032767B" w:rsidRPr="003C21DB" w14:paraId="72870A9C" w14:textId="77777777" w:rsidTr="0032767B">
        <w:trPr>
          <w:trHeight w:val="350"/>
        </w:trPr>
        <w:tc>
          <w:tcPr>
            <w:tcW w:w="9060" w:type="dxa"/>
            <w:gridSpan w:val="2"/>
            <w:shd w:val="clear" w:color="auto" w:fill="B8CCE4" w:themeFill="accent1" w:themeFillTint="66"/>
          </w:tcPr>
          <w:p w14:paraId="4F5E5F9E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rFonts w:hint="cs"/>
                <w:b/>
                <w:bCs/>
                <w:sz w:val="28"/>
                <w:szCs w:val="28"/>
                <w:rtl/>
              </w:rPr>
              <w:t>المنطقة الغربية</w:t>
            </w:r>
          </w:p>
        </w:tc>
      </w:tr>
      <w:tr w:rsidR="0032767B" w:rsidRPr="003C21DB" w14:paraId="6F9787AC" w14:textId="77777777" w:rsidTr="0032767B">
        <w:trPr>
          <w:trHeight w:val="350"/>
        </w:trPr>
        <w:tc>
          <w:tcPr>
            <w:tcW w:w="4545" w:type="dxa"/>
          </w:tcPr>
          <w:p w14:paraId="41AEF730" w14:textId="611ADACB" w:rsidR="0032767B" w:rsidRPr="003C21DB" w:rsidRDefault="00132126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0599058228</w:t>
            </w:r>
          </w:p>
        </w:tc>
        <w:tc>
          <w:tcPr>
            <w:tcW w:w="4515" w:type="dxa"/>
          </w:tcPr>
          <w:p w14:paraId="704DB14B" w14:textId="46D43C6F" w:rsidR="0032767B" w:rsidRPr="003C21DB" w:rsidRDefault="00132126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أيمن هرفي</w:t>
            </w:r>
          </w:p>
        </w:tc>
      </w:tr>
      <w:tr w:rsidR="00132126" w:rsidRPr="003C21DB" w14:paraId="2C0741FE" w14:textId="77777777" w:rsidTr="0032767B">
        <w:trPr>
          <w:trHeight w:val="350"/>
        </w:trPr>
        <w:tc>
          <w:tcPr>
            <w:tcW w:w="4545" w:type="dxa"/>
          </w:tcPr>
          <w:p w14:paraId="5A255503" w14:textId="1328FD1F" w:rsidR="00132126" w:rsidRPr="003C21DB" w:rsidRDefault="00132126" w:rsidP="00132126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b/>
                <w:bCs/>
                <w:sz w:val="28"/>
                <w:szCs w:val="28"/>
              </w:rPr>
              <w:t>0596414924</w:t>
            </w:r>
          </w:p>
        </w:tc>
        <w:tc>
          <w:tcPr>
            <w:tcW w:w="4515" w:type="dxa"/>
          </w:tcPr>
          <w:p w14:paraId="653B3904" w14:textId="268359F1" w:rsidR="00132126" w:rsidRPr="003C21DB" w:rsidRDefault="00132126" w:rsidP="00132126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 w:rsidRPr="003C21DB">
              <w:rPr>
                <w:rFonts w:cs="Arial"/>
                <w:b/>
                <w:bCs/>
                <w:sz w:val="28"/>
                <w:szCs w:val="28"/>
                <w:rtl/>
              </w:rPr>
              <w:t>إسلام العربي</w:t>
            </w:r>
          </w:p>
        </w:tc>
      </w:tr>
      <w:tr w:rsidR="0032767B" w:rsidRPr="003C21DB" w14:paraId="4B9DE3FF" w14:textId="77777777" w:rsidTr="0032767B">
        <w:trPr>
          <w:trHeight w:val="350"/>
        </w:trPr>
        <w:tc>
          <w:tcPr>
            <w:tcW w:w="4545" w:type="dxa"/>
          </w:tcPr>
          <w:p w14:paraId="233CD463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b/>
                <w:bCs/>
                <w:sz w:val="28"/>
                <w:szCs w:val="28"/>
              </w:rPr>
              <w:t>0544271908</w:t>
            </w:r>
          </w:p>
        </w:tc>
        <w:tc>
          <w:tcPr>
            <w:tcW w:w="4515" w:type="dxa"/>
          </w:tcPr>
          <w:p w14:paraId="6FAC9A07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rFonts w:cs="Arial"/>
                <w:b/>
                <w:bCs/>
                <w:sz w:val="28"/>
                <w:szCs w:val="28"/>
                <w:rtl/>
              </w:rPr>
              <w:t>محمد عبد الحميد</w:t>
            </w:r>
          </w:p>
        </w:tc>
      </w:tr>
      <w:tr w:rsidR="0032767B" w:rsidRPr="003C21DB" w14:paraId="6DD668B9" w14:textId="77777777" w:rsidTr="0032767B">
        <w:trPr>
          <w:trHeight w:val="350"/>
        </w:trPr>
        <w:tc>
          <w:tcPr>
            <w:tcW w:w="4545" w:type="dxa"/>
          </w:tcPr>
          <w:p w14:paraId="03408562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b/>
                <w:bCs/>
                <w:sz w:val="28"/>
                <w:szCs w:val="28"/>
              </w:rPr>
              <w:t>0593308444</w:t>
            </w:r>
          </w:p>
        </w:tc>
        <w:tc>
          <w:tcPr>
            <w:tcW w:w="4515" w:type="dxa"/>
          </w:tcPr>
          <w:p w14:paraId="5D49A89D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rFonts w:cs="Arial"/>
                <w:b/>
                <w:bCs/>
                <w:sz w:val="28"/>
                <w:szCs w:val="28"/>
                <w:rtl/>
              </w:rPr>
              <w:t>محمود أبو سريع</w:t>
            </w:r>
          </w:p>
        </w:tc>
      </w:tr>
      <w:tr w:rsidR="0032767B" w:rsidRPr="003C21DB" w14:paraId="25C783E0" w14:textId="77777777" w:rsidTr="0032767B">
        <w:trPr>
          <w:trHeight w:val="350"/>
        </w:trPr>
        <w:tc>
          <w:tcPr>
            <w:tcW w:w="4545" w:type="dxa"/>
          </w:tcPr>
          <w:p w14:paraId="557C824F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b/>
                <w:bCs/>
                <w:sz w:val="28"/>
                <w:szCs w:val="28"/>
              </w:rPr>
              <w:t>0593385550</w:t>
            </w:r>
          </w:p>
        </w:tc>
        <w:tc>
          <w:tcPr>
            <w:tcW w:w="4515" w:type="dxa"/>
          </w:tcPr>
          <w:p w14:paraId="249FE957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rFonts w:cs="Arial"/>
                <w:b/>
                <w:bCs/>
                <w:sz w:val="28"/>
                <w:szCs w:val="28"/>
                <w:rtl/>
              </w:rPr>
              <w:t>حسن عرفات</w:t>
            </w:r>
          </w:p>
        </w:tc>
      </w:tr>
      <w:tr w:rsidR="0032767B" w:rsidRPr="003C21DB" w14:paraId="7A72D974" w14:textId="77777777" w:rsidTr="0032767B">
        <w:trPr>
          <w:trHeight w:val="350"/>
        </w:trPr>
        <w:tc>
          <w:tcPr>
            <w:tcW w:w="4545" w:type="dxa"/>
          </w:tcPr>
          <w:p w14:paraId="721AF6F9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b/>
                <w:bCs/>
                <w:sz w:val="28"/>
                <w:szCs w:val="28"/>
              </w:rPr>
              <w:t>0598044233</w:t>
            </w:r>
          </w:p>
        </w:tc>
        <w:tc>
          <w:tcPr>
            <w:tcW w:w="4515" w:type="dxa"/>
          </w:tcPr>
          <w:p w14:paraId="0F819D0E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rFonts w:cs="Arial"/>
                <w:b/>
                <w:bCs/>
                <w:sz w:val="28"/>
                <w:szCs w:val="28"/>
                <w:rtl/>
              </w:rPr>
              <w:t>عبد العزيز عفانة</w:t>
            </w:r>
          </w:p>
        </w:tc>
      </w:tr>
      <w:tr w:rsidR="0032767B" w:rsidRPr="003C21DB" w14:paraId="6279F1B2" w14:textId="77777777" w:rsidTr="0032767B">
        <w:trPr>
          <w:trHeight w:val="350"/>
        </w:trPr>
        <w:tc>
          <w:tcPr>
            <w:tcW w:w="4545" w:type="dxa"/>
          </w:tcPr>
          <w:p w14:paraId="230D4043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b/>
                <w:bCs/>
                <w:sz w:val="28"/>
                <w:szCs w:val="28"/>
              </w:rPr>
              <w:t>0581442832</w:t>
            </w:r>
          </w:p>
        </w:tc>
        <w:tc>
          <w:tcPr>
            <w:tcW w:w="4515" w:type="dxa"/>
          </w:tcPr>
          <w:p w14:paraId="4E670D66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rFonts w:cs="Arial"/>
                <w:b/>
                <w:bCs/>
                <w:sz w:val="28"/>
                <w:szCs w:val="28"/>
                <w:rtl/>
              </w:rPr>
              <w:t>محمود أبو ناجي</w:t>
            </w:r>
          </w:p>
        </w:tc>
      </w:tr>
      <w:tr w:rsidR="0032767B" w:rsidRPr="003C21DB" w14:paraId="2FD79A14" w14:textId="77777777" w:rsidTr="0032767B">
        <w:trPr>
          <w:trHeight w:val="350"/>
        </w:trPr>
        <w:tc>
          <w:tcPr>
            <w:tcW w:w="4545" w:type="dxa"/>
          </w:tcPr>
          <w:p w14:paraId="7B3A2C3A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b/>
                <w:bCs/>
                <w:sz w:val="28"/>
                <w:szCs w:val="28"/>
              </w:rPr>
              <w:t>0580290451</w:t>
            </w:r>
          </w:p>
        </w:tc>
        <w:tc>
          <w:tcPr>
            <w:tcW w:w="4515" w:type="dxa"/>
          </w:tcPr>
          <w:p w14:paraId="01BFA2DD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rFonts w:cs="Arial"/>
                <w:b/>
                <w:bCs/>
                <w:sz w:val="28"/>
                <w:szCs w:val="28"/>
                <w:rtl/>
              </w:rPr>
              <w:t>ياسر باسلامة</w:t>
            </w:r>
          </w:p>
        </w:tc>
      </w:tr>
      <w:tr w:rsidR="0032767B" w:rsidRPr="003C21DB" w14:paraId="726576DA" w14:textId="77777777" w:rsidTr="0032767B">
        <w:trPr>
          <w:trHeight w:val="350"/>
        </w:trPr>
        <w:tc>
          <w:tcPr>
            <w:tcW w:w="4545" w:type="dxa"/>
          </w:tcPr>
          <w:p w14:paraId="7D3EC808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b/>
                <w:bCs/>
                <w:sz w:val="28"/>
                <w:szCs w:val="28"/>
              </w:rPr>
              <w:t>0596131109</w:t>
            </w:r>
          </w:p>
        </w:tc>
        <w:tc>
          <w:tcPr>
            <w:tcW w:w="4515" w:type="dxa"/>
          </w:tcPr>
          <w:p w14:paraId="6C8CD8C9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rFonts w:cs="Arial"/>
                <w:b/>
                <w:bCs/>
                <w:sz w:val="28"/>
                <w:szCs w:val="28"/>
                <w:rtl/>
              </w:rPr>
              <w:t>بلال عبده</w:t>
            </w:r>
          </w:p>
        </w:tc>
      </w:tr>
      <w:tr w:rsidR="0032767B" w:rsidRPr="003C21DB" w14:paraId="01F48CD0" w14:textId="77777777" w:rsidTr="0032767B">
        <w:trPr>
          <w:trHeight w:val="350"/>
        </w:trPr>
        <w:tc>
          <w:tcPr>
            <w:tcW w:w="9060" w:type="dxa"/>
            <w:gridSpan w:val="2"/>
            <w:shd w:val="clear" w:color="auto" w:fill="B8CCE4" w:themeFill="accent1" w:themeFillTint="66"/>
          </w:tcPr>
          <w:p w14:paraId="398D6F53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3C21DB">
              <w:rPr>
                <w:rFonts w:cs="Arial"/>
                <w:b/>
                <w:bCs/>
                <w:sz w:val="28"/>
                <w:szCs w:val="28"/>
                <w:rtl/>
              </w:rPr>
              <w:t>المنطقة الوسطى</w:t>
            </w:r>
          </w:p>
        </w:tc>
      </w:tr>
      <w:tr w:rsidR="0032767B" w:rsidRPr="003C21DB" w14:paraId="7F9127C3" w14:textId="77777777" w:rsidTr="0032767B">
        <w:trPr>
          <w:trHeight w:val="350"/>
        </w:trPr>
        <w:tc>
          <w:tcPr>
            <w:tcW w:w="4545" w:type="dxa"/>
          </w:tcPr>
          <w:p w14:paraId="1DCAA9E2" w14:textId="7186E49B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0599068002</w:t>
            </w:r>
          </w:p>
        </w:tc>
        <w:tc>
          <w:tcPr>
            <w:tcW w:w="4515" w:type="dxa"/>
          </w:tcPr>
          <w:p w14:paraId="02E3FDED" w14:textId="06C5E8F6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إياد السويطي </w:t>
            </w:r>
          </w:p>
        </w:tc>
      </w:tr>
      <w:tr w:rsidR="0032767B" w:rsidRPr="003C21DB" w14:paraId="32B2222E" w14:textId="77777777" w:rsidTr="0032767B">
        <w:trPr>
          <w:trHeight w:val="350"/>
        </w:trPr>
        <w:tc>
          <w:tcPr>
            <w:tcW w:w="4545" w:type="dxa"/>
          </w:tcPr>
          <w:p w14:paraId="7EAF6CA8" w14:textId="7D64D058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0595795319</w:t>
            </w:r>
          </w:p>
        </w:tc>
        <w:tc>
          <w:tcPr>
            <w:tcW w:w="4515" w:type="dxa"/>
          </w:tcPr>
          <w:p w14:paraId="2AE873E0" w14:textId="6A709DDB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سنان رمان </w:t>
            </w:r>
          </w:p>
        </w:tc>
      </w:tr>
      <w:tr w:rsidR="0032767B" w:rsidRPr="003C21DB" w14:paraId="406D235C" w14:textId="77777777" w:rsidTr="0032767B">
        <w:trPr>
          <w:trHeight w:val="350"/>
        </w:trPr>
        <w:tc>
          <w:tcPr>
            <w:tcW w:w="4545" w:type="dxa"/>
          </w:tcPr>
          <w:p w14:paraId="76D61553" w14:textId="57E3C2BF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0596366112</w:t>
            </w:r>
          </w:p>
        </w:tc>
        <w:tc>
          <w:tcPr>
            <w:tcW w:w="4515" w:type="dxa"/>
          </w:tcPr>
          <w:p w14:paraId="0DFD1075" w14:textId="59637747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ناصر توفيق </w:t>
            </w:r>
          </w:p>
        </w:tc>
      </w:tr>
      <w:tr w:rsidR="0032767B" w:rsidRPr="003C21DB" w14:paraId="728D4EC3" w14:textId="77777777" w:rsidTr="0032767B">
        <w:trPr>
          <w:trHeight w:val="350"/>
        </w:trPr>
        <w:tc>
          <w:tcPr>
            <w:tcW w:w="4545" w:type="dxa"/>
          </w:tcPr>
          <w:p w14:paraId="35F24582" w14:textId="6664B2B5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0596366300</w:t>
            </w:r>
          </w:p>
        </w:tc>
        <w:tc>
          <w:tcPr>
            <w:tcW w:w="4515" w:type="dxa"/>
          </w:tcPr>
          <w:p w14:paraId="2A6151D6" w14:textId="3A338AE8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طلال فاهوم </w:t>
            </w:r>
          </w:p>
        </w:tc>
      </w:tr>
      <w:tr w:rsidR="0032767B" w:rsidRPr="003C21DB" w14:paraId="4EE933D1" w14:textId="77777777" w:rsidTr="0032767B">
        <w:trPr>
          <w:trHeight w:val="350"/>
        </w:trPr>
        <w:tc>
          <w:tcPr>
            <w:tcW w:w="4545" w:type="dxa"/>
          </w:tcPr>
          <w:p w14:paraId="32138EBE" w14:textId="38E3E171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0599037741</w:t>
            </w:r>
          </w:p>
        </w:tc>
        <w:tc>
          <w:tcPr>
            <w:tcW w:w="4515" w:type="dxa"/>
          </w:tcPr>
          <w:p w14:paraId="3357EB43" w14:textId="4C9CDD55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إسلام القط </w:t>
            </w:r>
          </w:p>
        </w:tc>
      </w:tr>
      <w:tr w:rsidR="0032767B" w:rsidRPr="003C21DB" w14:paraId="000541F0" w14:textId="77777777" w:rsidTr="0032767B">
        <w:trPr>
          <w:trHeight w:val="350"/>
        </w:trPr>
        <w:tc>
          <w:tcPr>
            <w:tcW w:w="4545" w:type="dxa"/>
          </w:tcPr>
          <w:p w14:paraId="6375C7E5" w14:textId="64F756AA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0599044729</w:t>
            </w:r>
          </w:p>
        </w:tc>
        <w:tc>
          <w:tcPr>
            <w:tcW w:w="4515" w:type="dxa"/>
          </w:tcPr>
          <w:p w14:paraId="38827668" w14:textId="6247A225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محمد جمال </w:t>
            </w:r>
          </w:p>
        </w:tc>
      </w:tr>
      <w:tr w:rsidR="0032767B" w:rsidRPr="003C21DB" w14:paraId="667825EF" w14:textId="77777777" w:rsidTr="0032767B">
        <w:trPr>
          <w:trHeight w:val="350"/>
        </w:trPr>
        <w:tc>
          <w:tcPr>
            <w:tcW w:w="4545" w:type="dxa"/>
          </w:tcPr>
          <w:p w14:paraId="64BF329B" w14:textId="74D33078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0597227666</w:t>
            </w:r>
          </w:p>
        </w:tc>
        <w:tc>
          <w:tcPr>
            <w:tcW w:w="4515" w:type="dxa"/>
          </w:tcPr>
          <w:p w14:paraId="16055AC6" w14:textId="0AA4F18C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حسين منصر </w:t>
            </w:r>
          </w:p>
        </w:tc>
      </w:tr>
      <w:tr w:rsidR="0032767B" w:rsidRPr="003C21DB" w14:paraId="7AE95592" w14:textId="77777777" w:rsidTr="0032767B">
        <w:trPr>
          <w:trHeight w:val="350"/>
        </w:trPr>
        <w:tc>
          <w:tcPr>
            <w:tcW w:w="9060" w:type="dxa"/>
            <w:gridSpan w:val="2"/>
            <w:shd w:val="clear" w:color="auto" w:fill="B8CCE4" w:themeFill="accent1" w:themeFillTint="66"/>
          </w:tcPr>
          <w:p w14:paraId="2A543105" w14:textId="77777777" w:rsidR="0032767B" w:rsidRPr="003C21DB" w:rsidRDefault="0032767B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المنطقة الشرقية</w:t>
            </w:r>
          </w:p>
        </w:tc>
      </w:tr>
      <w:tr w:rsidR="0032767B" w:rsidRPr="003C21DB" w14:paraId="2175CE65" w14:textId="77777777" w:rsidTr="0032767B">
        <w:trPr>
          <w:trHeight w:val="350"/>
        </w:trPr>
        <w:tc>
          <w:tcPr>
            <w:tcW w:w="4545" w:type="dxa"/>
          </w:tcPr>
          <w:p w14:paraId="6484AA30" w14:textId="29F9478C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0599063003</w:t>
            </w:r>
          </w:p>
        </w:tc>
        <w:tc>
          <w:tcPr>
            <w:tcW w:w="4515" w:type="dxa"/>
          </w:tcPr>
          <w:p w14:paraId="5081DFDC" w14:textId="147A1160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محمود عبود </w:t>
            </w:r>
          </w:p>
        </w:tc>
      </w:tr>
      <w:tr w:rsidR="0032767B" w:rsidRPr="003C21DB" w14:paraId="74151A2C" w14:textId="77777777" w:rsidTr="0032767B">
        <w:trPr>
          <w:trHeight w:val="350"/>
        </w:trPr>
        <w:tc>
          <w:tcPr>
            <w:tcW w:w="4545" w:type="dxa"/>
          </w:tcPr>
          <w:p w14:paraId="3F7BB981" w14:textId="1D1EF56F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0599053551</w:t>
            </w:r>
          </w:p>
        </w:tc>
        <w:tc>
          <w:tcPr>
            <w:tcW w:w="4515" w:type="dxa"/>
          </w:tcPr>
          <w:p w14:paraId="08886847" w14:textId="7D576732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أسامة سماعيل </w:t>
            </w:r>
          </w:p>
        </w:tc>
      </w:tr>
      <w:tr w:rsidR="0032767B" w:rsidRPr="003C21DB" w14:paraId="3CA431E7" w14:textId="77777777" w:rsidTr="0032767B">
        <w:trPr>
          <w:trHeight w:val="350"/>
        </w:trPr>
        <w:tc>
          <w:tcPr>
            <w:tcW w:w="4545" w:type="dxa"/>
          </w:tcPr>
          <w:p w14:paraId="6899F488" w14:textId="62D0DB0E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0595459594</w:t>
            </w:r>
          </w:p>
        </w:tc>
        <w:tc>
          <w:tcPr>
            <w:tcW w:w="4515" w:type="dxa"/>
          </w:tcPr>
          <w:p w14:paraId="7546EAA2" w14:textId="30630C05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علاء أبو دقة </w:t>
            </w:r>
          </w:p>
        </w:tc>
      </w:tr>
      <w:tr w:rsidR="0032767B" w:rsidRPr="003C21DB" w14:paraId="1E6F9E01" w14:textId="77777777" w:rsidTr="0032767B">
        <w:trPr>
          <w:trHeight w:val="350"/>
        </w:trPr>
        <w:tc>
          <w:tcPr>
            <w:tcW w:w="4545" w:type="dxa"/>
          </w:tcPr>
          <w:p w14:paraId="021B37E0" w14:textId="7197462A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0599066087</w:t>
            </w:r>
          </w:p>
        </w:tc>
        <w:tc>
          <w:tcPr>
            <w:tcW w:w="4515" w:type="dxa"/>
          </w:tcPr>
          <w:p w14:paraId="693B2E64" w14:textId="0E7D223D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محمد عارف </w:t>
            </w:r>
          </w:p>
        </w:tc>
      </w:tr>
      <w:tr w:rsidR="0032767B" w:rsidRPr="003C21DB" w14:paraId="6EB11D21" w14:textId="77777777" w:rsidTr="0032767B">
        <w:trPr>
          <w:trHeight w:val="350"/>
        </w:trPr>
        <w:tc>
          <w:tcPr>
            <w:tcW w:w="4545" w:type="dxa"/>
          </w:tcPr>
          <w:p w14:paraId="3B0D5784" w14:textId="743FA0AE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>0599053911</w:t>
            </w:r>
          </w:p>
        </w:tc>
        <w:tc>
          <w:tcPr>
            <w:tcW w:w="4515" w:type="dxa"/>
          </w:tcPr>
          <w:p w14:paraId="09E343EA" w14:textId="0A6588D9" w:rsidR="0032767B" w:rsidRPr="003C21DB" w:rsidRDefault="00474751" w:rsidP="0032767B">
            <w:pPr>
              <w:jc w:val="center"/>
              <w:rPr>
                <w:b/>
                <w:bCs/>
                <w:sz w:val="28"/>
                <w:szCs w:val="28"/>
              </w:rPr>
            </w:pPr>
            <w:r w:rsidRPr="00474751">
              <w:rPr>
                <w:rFonts w:cs="Arial"/>
                <w:b/>
                <w:bCs/>
                <w:sz w:val="28"/>
                <w:szCs w:val="28"/>
                <w:rtl/>
              </w:rPr>
              <w:t xml:space="preserve">مشتاق </w:t>
            </w:r>
          </w:p>
        </w:tc>
      </w:tr>
    </w:tbl>
    <w:p w14:paraId="1BB772E0" w14:textId="77777777" w:rsidR="0032767B" w:rsidRDefault="0032767B" w:rsidP="0032767B">
      <w:pPr>
        <w:jc w:val="center"/>
        <w:rPr>
          <w:b/>
          <w:bCs/>
          <w:sz w:val="40"/>
          <w:szCs w:val="40"/>
          <w:rtl/>
        </w:rPr>
      </w:pPr>
    </w:p>
    <w:p w14:paraId="121FDCA1" w14:textId="77777777" w:rsidR="0032767B" w:rsidRDefault="0032767B" w:rsidP="0032767B">
      <w:pPr>
        <w:jc w:val="center"/>
        <w:rPr>
          <w:b/>
          <w:bCs/>
          <w:sz w:val="40"/>
          <w:szCs w:val="40"/>
          <w:rtl/>
        </w:rPr>
      </w:pPr>
      <w:r w:rsidRPr="00474751">
        <w:rPr>
          <w:rFonts w:hint="cs"/>
          <w:b/>
          <w:bCs/>
          <w:sz w:val="40"/>
          <w:szCs w:val="40"/>
          <w:highlight w:val="lightGray"/>
          <w:rtl/>
        </w:rPr>
        <w:t>أسماء وأرقام مندوبي مبيعات شركة المتولي</w:t>
      </w:r>
    </w:p>
    <w:p w14:paraId="1CDE897C" w14:textId="77777777" w:rsidR="0032767B" w:rsidRDefault="0032767B" w:rsidP="0032767B">
      <w:pPr>
        <w:jc w:val="center"/>
        <w:rPr>
          <w:b/>
          <w:bCs/>
          <w:sz w:val="40"/>
          <w:szCs w:val="40"/>
          <w:rtl/>
        </w:rPr>
      </w:pPr>
    </w:p>
    <w:p w14:paraId="204D250D" w14:textId="77777777" w:rsidR="0032767B" w:rsidRDefault="0032767B" w:rsidP="0032767B">
      <w:pPr>
        <w:jc w:val="center"/>
        <w:rPr>
          <w:b/>
          <w:bCs/>
          <w:sz w:val="40"/>
          <w:szCs w:val="40"/>
          <w:rtl/>
        </w:rPr>
      </w:pPr>
    </w:p>
    <w:p w14:paraId="4A9336BE" w14:textId="77777777" w:rsidR="0032767B" w:rsidRPr="003C21DB" w:rsidRDefault="0032767B" w:rsidP="0032767B">
      <w:pPr>
        <w:jc w:val="center"/>
        <w:rPr>
          <w:b/>
          <w:bCs/>
          <w:sz w:val="40"/>
          <w:szCs w:val="40"/>
        </w:rPr>
      </w:pPr>
    </w:p>
    <w:p w14:paraId="6099484F" w14:textId="77777777" w:rsidR="00F7362B" w:rsidRPr="0032767B" w:rsidRDefault="00F7362B" w:rsidP="0032767B"/>
    <w:sectPr w:rsidR="00F7362B" w:rsidRPr="0032767B" w:rsidSect="000954E5">
      <w:headerReference w:type="default" r:id="rId8"/>
      <w:footerReference w:type="default" r:id="rId9"/>
      <w:pgSz w:w="11906" w:h="16838" w:code="9"/>
      <w:pgMar w:top="1440" w:right="1418" w:bottom="1134" w:left="1418" w:header="709" w:footer="34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CC352" w14:textId="77777777" w:rsidR="00012F9C" w:rsidRDefault="00012F9C" w:rsidP="00625B89">
      <w:pPr>
        <w:spacing w:line="240" w:lineRule="auto"/>
      </w:pPr>
      <w:r>
        <w:separator/>
      </w:r>
    </w:p>
  </w:endnote>
  <w:endnote w:type="continuationSeparator" w:id="0">
    <w:p w14:paraId="36D8F9F6" w14:textId="77777777" w:rsidR="00012F9C" w:rsidRDefault="00012F9C" w:rsidP="00625B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insideV w:val="single" w:sz="18" w:space="0" w:color="4F81BD" w:themeColor="accent1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272"/>
      <w:gridCol w:w="8798"/>
    </w:tblGrid>
    <w:tr w:rsidR="00C455AC" w14:paraId="62676DB2" w14:textId="77777777" w:rsidTr="00C455AC">
      <w:tc>
        <w:tcPr>
          <w:tcW w:w="150" w:type="pct"/>
        </w:tcPr>
        <w:p w14:paraId="57DB59A7" w14:textId="77777777" w:rsidR="00C455AC" w:rsidRDefault="00C455AC">
          <w:pPr>
            <w:pStyle w:val="Footer"/>
            <w:jc w:val="right"/>
            <w:rPr>
              <w:color w:val="4F81BD" w:themeColor="accent1"/>
            </w:rPr>
          </w:pPr>
        </w:p>
      </w:tc>
      <w:tc>
        <w:tcPr>
          <w:tcW w:w="4850" w:type="pct"/>
        </w:tcPr>
        <w:tbl>
          <w:tblPr>
            <w:tblW w:w="5247" w:type="pct"/>
            <w:tblBorders>
              <w:insideV w:val="single" w:sz="18" w:space="0" w:color="4F81BD" w:themeColor="accent1"/>
            </w:tblBorders>
            <w:tblCellMar>
              <w:top w:w="58" w:type="dxa"/>
              <w:left w:w="115" w:type="dxa"/>
              <w:bottom w:w="58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991"/>
          </w:tblGrid>
          <w:tr w:rsidR="00C455AC" w14:paraId="69C8B121" w14:textId="77777777" w:rsidTr="00C455AC">
            <w:tc>
              <w:tcPr>
                <w:tcW w:w="5000" w:type="pct"/>
              </w:tcPr>
              <w:p w14:paraId="150B33A3" w14:textId="34161CDF" w:rsidR="00C455AC" w:rsidRDefault="00C455AC" w:rsidP="00CE15B0">
                <w:pPr>
                  <w:pStyle w:val="Footer"/>
                  <w:bidi w:val="0"/>
                  <w:rPr>
                    <w:color w:val="4F81BD" w:themeColor="accent1"/>
                  </w:rPr>
                </w:pPr>
                <w:r>
                  <w:rPr>
                    <w:color w:val="4F81BD" w:themeColor="accent1"/>
                  </w:rPr>
                  <w:t>Mitwalli Steel Products Co.</w:t>
                </w:r>
              </w:p>
            </w:tc>
          </w:tr>
          <w:tr w:rsidR="00BC3E10" w14:paraId="60E50211" w14:textId="77777777" w:rsidTr="00C455AC">
            <w:tc>
              <w:tcPr>
                <w:tcW w:w="5000" w:type="pct"/>
              </w:tcPr>
              <w:p w14:paraId="534032AD" w14:textId="77777777" w:rsidR="00BC3E10" w:rsidRDefault="00BC3E10" w:rsidP="00CE15B0">
                <w:pPr>
                  <w:pStyle w:val="Footer"/>
                  <w:bidi w:val="0"/>
                  <w:rPr>
                    <w:color w:val="4F81BD" w:themeColor="accent1"/>
                  </w:rPr>
                </w:pPr>
              </w:p>
            </w:tc>
          </w:tr>
        </w:tbl>
        <w:p w14:paraId="4C8D439B" w14:textId="77777777" w:rsidR="00C455AC" w:rsidRDefault="00C455AC" w:rsidP="00C455AC">
          <w:pPr>
            <w:pStyle w:val="Footer"/>
            <w:bidi w:val="0"/>
            <w:rPr>
              <w:color w:val="4F81BD" w:themeColor="accent1"/>
            </w:rPr>
          </w:pPr>
        </w:p>
      </w:tc>
    </w:tr>
  </w:tbl>
  <w:p w14:paraId="34E81E15" w14:textId="77777777" w:rsidR="00C455AC" w:rsidRDefault="00C455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CA24E" w14:textId="77777777" w:rsidR="00012F9C" w:rsidRDefault="00012F9C" w:rsidP="00625B89">
      <w:pPr>
        <w:spacing w:line="240" w:lineRule="auto"/>
      </w:pPr>
      <w:r>
        <w:separator/>
      </w:r>
    </w:p>
  </w:footnote>
  <w:footnote w:type="continuationSeparator" w:id="0">
    <w:p w14:paraId="1BE79A57" w14:textId="77777777" w:rsidR="00012F9C" w:rsidRDefault="00012F9C" w:rsidP="00625B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double" w:sz="4" w:space="0" w:color="auto"/>
        <w:insideH w:val="single" w:sz="18" w:space="0" w:color="4F81BD" w:themeColor="accent1"/>
        <w:insideV w:val="single" w:sz="18" w:space="0" w:color="4F81BD" w:themeColor="accent1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1670"/>
      <w:gridCol w:w="7400"/>
    </w:tblGrid>
    <w:tr w:rsidR="00625B89" w:rsidRPr="00625B89" w14:paraId="0AF8671B" w14:textId="77777777" w:rsidTr="00F70C27">
      <w:trPr>
        <w:trHeight w:val="935"/>
      </w:trPr>
      <w:tc>
        <w:tcPr>
          <w:tcW w:w="750" w:type="pct"/>
        </w:tcPr>
        <w:p w14:paraId="053DAF89" w14:textId="77777777" w:rsidR="00625B89" w:rsidRPr="00625B89" w:rsidRDefault="00625B89">
          <w:pPr>
            <w:pStyle w:val="Header"/>
            <w:rPr>
              <w:b/>
              <w:bCs/>
            </w:rPr>
          </w:pPr>
          <w:r w:rsidRPr="00625B89">
            <w:rPr>
              <w:rFonts w:ascii="Arial" w:hAnsi="Arial" w:cs="Arial"/>
              <w:b/>
              <w:bCs/>
              <w:noProof/>
            </w:rPr>
            <w:drawing>
              <wp:inline distT="0" distB="0" distL="0" distR="0" wp14:anchorId="7BFBAD44" wp14:editId="0132F202">
                <wp:extent cx="895350" cy="914400"/>
                <wp:effectExtent l="1905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0" w:type="pct"/>
          <w:vAlign w:val="center"/>
        </w:tcPr>
        <w:p w14:paraId="2A83D7FD" w14:textId="5DBEBB77" w:rsidR="00625B89" w:rsidRPr="005140ED" w:rsidRDefault="0032767B" w:rsidP="00625B89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:rtl/>
            </w:rPr>
          </w:pPr>
          <w:r>
            <w:rPr>
              <w:rFonts w:asciiTheme="majorHAnsi" w:eastAsiaTheme="majorEastAsia" w:hAnsiTheme="majorHAnsi" w:cstheme="majorBidi" w:hint="cs"/>
              <w:b/>
              <w:bCs/>
              <w:color w:val="4F81BD" w:themeColor="accent1"/>
              <w:sz w:val="32"/>
              <w:szCs w:val="32"/>
              <w:rtl/>
            </w:rPr>
            <w:t xml:space="preserve">مصنع </w:t>
          </w:r>
          <w:r w:rsidR="00625B89" w:rsidRPr="005140ED">
            <w:rPr>
              <w:rFonts w:asciiTheme="majorHAnsi" w:eastAsiaTheme="majorEastAsia" w:hAnsiTheme="majorHAnsi" w:cstheme="majorBidi" w:hint="cs"/>
              <w:b/>
              <w:bCs/>
              <w:color w:val="4F81BD" w:themeColor="accent1"/>
              <w:sz w:val="32"/>
              <w:szCs w:val="32"/>
              <w:rtl/>
            </w:rPr>
            <w:t>شركة المتولي للصناعات الفولاذية</w:t>
          </w:r>
        </w:p>
        <w:p w14:paraId="1F01C7C0" w14:textId="77777777" w:rsidR="00625B89" w:rsidRPr="00625B89" w:rsidRDefault="00625B89" w:rsidP="00625B89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rtl/>
            </w:rPr>
          </w:pPr>
        </w:p>
        <w:p w14:paraId="2258C521" w14:textId="3177B1E3" w:rsidR="00625B89" w:rsidRPr="005140ED" w:rsidRDefault="00625B89" w:rsidP="00625B89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8"/>
              <w:szCs w:val="28"/>
              <w:rtl/>
            </w:rPr>
          </w:pPr>
          <w:r w:rsidRPr="005140ED"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8"/>
              <w:szCs w:val="28"/>
            </w:rPr>
            <w:t>Mitwalli Steel Product</w:t>
          </w:r>
          <w:r w:rsidR="000A075F" w:rsidRPr="005140ED"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8"/>
              <w:szCs w:val="28"/>
            </w:rPr>
            <w:t>s</w:t>
          </w:r>
          <w:r w:rsidRPr="005140ED"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8"/>
              <w:szCs w:val="28"/>
            </w:rPr>
            <w:t xml:space="preserve"> CO.</w:t>
          </w:r>
        </w:p>
        <w:p w14:paraId="428F3531" w14:textId="77777777" w:rsidR="00625B89" w:rsidRPr="00625B89" w:rsidRDefault="00625B89" w:rsidP="00625B89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</w:pPr>
        </w:p>
      </w:tc>
    </w:tr>
  </w:tbl>
  <w:p w14:paraId="7698232A" w14:textId="77777777" w:rsidR="00625B89" w:rsidRDefault="00625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0C17"/>
    <w:multiLevelType w:val="hybridMultilevel"/>
    <w:tmpl w:val="FDC29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56BCA"/>
    <w:multiLevelType w:val="hybridMultilevel"/>
    <w:tmpl w:val="DFB81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42576"/>
    <w:multiLevelType w:val="hybridMultilevel"/>
    <w:tmpl w:val="A13C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87F4D"/>
    <w:multiLevelType w:val="hybridMultilevel"/>
    <w:tmpl w:val="A7E222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37A3E"/>
    <w:multiLevelType w:val="hybridMultilevel"/>
    <w:tmpl w:val="BDAC0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F0C1E"/>
    <w:multiLevelType w:val="hybridMultilevel"/>
    <w:tmpl w:val="13F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25385"/>
    <w:multiLevelType w:val="hybridMultilevel"/>
    <w:tmpl w:val="AA46B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C75F6"/>
    <w:multiLevelType w:val="hybridMultilevel"/>
    <w:tmpl w:val="B1942CB2"/>
    <w:lvl w:ilvl="0" w:tplc="29DC4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B7BFD"/>
    <w:multiLevelType w:val="hybridMultilevel"/>
    <w:tmpl w:val="E7EC0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55D35"/>
    <w:multiLevelType w:val="hybridMultilevel"/>
    <w:tmpl w:val="240EAEA0"/>
    <w:lvl w:ilvl="0" w:tplc="C344BDCE">
      <w:start w:val="1"/>
      <w:numFmt w:val="bullet"/>
      <w:lvlText w:val=""/>
      <w:lvlJc w:val="left"/>
      <w:pPr>
        <w:ind w:left="2576" w:hanging="360"/>
      </w:pPr>
      <w:rPr>
        <w:rFonts w:ascii="Symbol" w:eastAsia="Times New Roman" w:hAnsi="Symbol" w:cs="Andalus" w:hint="default"/>
      </w:rPr>
    </w:lvl>
    <w:lvl w:ilvl="1" w:tplc="04090003" w:tentative="1">
      <w:start w:val="1"/>
      <w:numFmt w:val="bullet"/>
      <w:lvlText w:val="o"/>
      <w:lvlJc w:val="left"/>
      <w:pPr>
        <w:ind w:left="3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6" w:hanging="360"/>
      </w:pPr>
      <w:rPr>
        <w:rFonts w:ascii="Wingdings" w:hAnsi="Wingdings" w:hint="default"/>
      </w:rPr>
    </w:lvl>
  </w:abstractNum>
  <w:num w:numId="1" w16cid:durableId="261648701">
    <w:abstractNumId w:val="2"/>
  </w:num>
  <w:num w:numId="2" w16cid:durableId="811295037">
    <w:abstractNumId w:val="0"/>
  </w:num>
  <w:num w:numId="3" w16cid:durableId="2004039656">
    <w:abstractNumId w:val="9"/>
  </w:num>
  <w:num w:numId="4" w16cid:durableId="723721259">
    <w:abstractNumId w:val="6"/>
  </w:num>
  <w:num w:numId="5" w16cid:durableId="363407160">
    <w:abstractNumId w:val="8"/>
  </w:num>
  <w:num w:numId="6" w16cid:durableId="752774279">
    <w:abstractNumId w:val="4"/>
  </w:num>
  <w:num w:numId="7" w16cid:durableId="776027716">
    <w:abstractNumId w:val="1"/>
  </w:num>
  <w:num w:numId="8" w16cid:durableId="1099370894">
    <w:abstractNumId w:val="7"/>
  </w:num>
  <w:num w:numId="9" w16cid:durableId="954218255">
    <w:abstractNumId w:val="5"/>
  </w:num>
  <w:num w:numId="10" w16cid:durableId="247154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F5"/>
    <w:rsid w:val="00002DB6"/>
    <w:rsid w:val="0000365E"/>
    <w:rsid w:val="000038E6"/>
    <w:rsid w:val="0000761A"/>
    <w:rsid w:val="00012F9C"/>
    <w:rsid w:val="00015436"/>
    <w:rsid w:val="00040411"/>
    <w:rsid w:val="00040D92"/>
    <w:rsid w:val="00045B43"/>
    <w:rsid w:val="00045F84"/>
    <w:rsid w:val="0005223D"/>
    <w:rsid w:val="0006139E"/>
    <w:rsid w:val="00065AD1"/>
    <w:rsid w:val="0007256B"/>
    <w:rsid w:val="000749B5"/>
    <w:rsid w:val="00076785"/>
    <w:rsid w:val="00083981"/>
    <w:rsid w:val="0009104C"/>
    <w:rsid w:val="000954E5"/>
    <w:rsid w:val="000965BC"/>
    <w:rsid w:val="000A075F"/>
    <w:rsid w:val="000D1D17"/>
    <w:rsid w:val="000D5178"/>
    <w:rsid w:val="000D7E28"/>
    <w:rsid w:val="000E5F4D"/>
    <w:rsid w:val="000F1BE9"/>
    <w:rsid w:val="000F4810"/>
    <w:rsid w:val="000F623D"/>
    <w:rsid w:val="000F742F"/>
    <w:rsid w:val="00100819"/>
    <w:rsid w:val="00101618"/>
    <w:rsid w:val="0010593B"/>
    <w:rsid w:val="001139C7"/>
    <w:rsid w:val="0011413E"/>
    <w:rsid w:val="001247E9"/>
    <w:rsid w:val="00131B28"/>
    <w:rsid w:val="00132048"/>
    <w:rsid w:val="00132126"/>
    <w:rsid w:val="00134296"/>
    <w:rsid w:val="0013773D"/>
    <w:rsid w:val="00142108"/>
    <w:rsid w:val="00145E70"/>
    <w:rsid w:val="00151122"/>
    <w:rsid w:val="00157916"/>
    <w:rsid w:val="00167B86"/>
    <w:rsid w:val="00173555"/>
    <w:rsid w:val="00190845"/>
    <w:rsid w:val="00191D59"/>
    <w:rsid w:val="00197177"/>
    <w:rsid w:val="001A4B98"/>
    <w:rsid w:val="001B565D"/>
    <w:rsid w:val="001C1325"/>
    <w:rsid w:val="001C2948"/>
    <w:rsid w:val="001D00C8"/>
    <w:rsid w:val="001D1DD3"/>
    <w:rsid w:val="001D3E6C"/>
    <w:rsid w:val="001D4C93"/>
    <w:rsid w:val="001E1C0C"/>
    <w:rsid w:val="001F5E5C"/>
    <w:rsid w:val="00206F66"/>
    <w:rsid w:val="00212677"/>
    <w:rsid w:val="0021273E"/>
    <w:rsid w:val="0022675E"/>
    <w:rsid w:val="0023194A"/>
    <w:rsid w:val="002415C0"/>
    <w:rsid w:val="00243D88"/>
    <w:rsid w:val="00246E62"/>
    <w:rsid w:val="00251D39"/>
    <w:rsid w:val="00255195"/>
    <w:rsid w:val="00262C0C"/>
    <w:rsid w:val="002700DE"/>
    <w:rsid w:val="00272920"/>
    <w:rsid w:val="00277970"/>
    <w:rsid w:val="00277E54"/>
    <w:rsid w:val="0028276C"/>
    <w:rsid w:val="00283957"/>
    <w:rsid w:val="00286CC1"/>
    <w:rsid w:val="00295C24"/>
    <w:rsid w:val="00296F1D"/>
    <w:rsid w:val="00297230"/>
    <w:rsid w:val="00297FDE"/>
    <w:rsid w:val="002A7F3C"/>
    <w:rsid w:val="002B2726"/>
    <w:rsid w:val="002B5FEB"/>
    <w:rsid w:val="002C2AD9"/>
    <w:rsid w:val="002D5178"/>
    <w:rsid w:val="002D7E19"/>
    <w:rsid w:val="002E3021"/>
    <w:rsid w:val="002F19F4"/>
    <w:rsid w:val="002F706B"/>
    <w:rsid w:val="003006B8"/>
    <w:rsid w:val="0030543B"/>
    <w:rsid w:val="00305965"/>
    <w:rsid w:val="00306BFC"/>
    <w:rsid w:val="00312128"/>
    <w:rsid w:val="003167F8"/>
    <w:rsid w:val="00317858"/>
    <w:rsid w:val="00321BE3"/>
    <w:rsid w:val="0032767B"/>
    <w:rsid w:val="00335CD7"/>
    <w:rsid w:val="00344119"/>
    <w:rsid w:val="00350BE3"/>
    <w:rsid w:val="00366AAC"/>
    <w:rsid w:val="0037009E"/>
    <w:rsid w:val="00371E6A"/>
    <w:rsid w:val="003742F8"/>
    <w:rsid w:val="00382F3A"/>
    <w:rsid w:val="003A2BDD"/>
    <w:rsid w:val="003D12EA"/>
    <w:rsid w:val="003E6123"/>
    <w:rsid w:val="003F0D43"/>
    <w:rsid w:val="003F5E91"/>
    <w:rsid w:val="003F6348"/>
    <w:rsid w:val="00400CB5"/>
    <w:rsid w:val="00403FD1"/>
    <w:rsid w:val="0041719F"/>
    <w:rsid w:val="00424027"/>
    <w:rsid w:val="00432953"/>
    <w:rsid w:val="004372AD"/>
    <w:rsid w:val="00437D7B"/>
    <w:rsid w:val="00445820"/>
    <w:rsid w:val="0045708B"/>
    <w:rsid w:val="0046075B"/>
    <w:rsid w:val="00462488"/>
    <w:rsid w:val="004648B6"/>
    <w:rsid w:val="004658F1"/>
    <w:rsid w:val="00474751"/>
    <w:rsid w:val="00477D50"/>
    <w:rsid w:val="00490E4A"/>
    <w:rsid w:val="004A1D9F"/>
    <w:rsid w:val="004A1E16"/>
    <w:rsid w:val="004A7081"/>
    <w:rsid w:val="004B0C9D"/>
    <w:rsid w:val="004B27F8"/>
    <w:rsid w:val="004C20EB"/>
    <w:rsid w:val="004C6B08"/>
    <w:rsid w:val="004D33DF"/>
    <w:rsid w:val="004D54E0"/>
    <w:rsid w:val="004E5BD2"/>
    <w:rsid w:val="004F2F8F"/>
    <w:rsid w:val="004F3CF2"/>
    <w:rsid w:val="00501A33"/>
    <w:rsid w:val="0050740D"/>
    <w:rsid w:val="005140ED"/>
    <w:rsid w:val="00527E10"/>
    <w:rsid w:val="005524D2"/>
    <w:rsid w:val="00566631"/>
    <w:rsid w:val="00572739"/>
    <w:rsid w:val="00583910"/>
    <w:rsid w:val="00587A7E"/>
    <w:rsid w:val="00590017"/>
    <w:rsid w:val="00591488"/>
    <w:rsid w:val="0059185B"/>
    <w:rsid w:val="00591951"/>
    <w:rsid w:val="00592EA0"/>
    <w:rsid w:val="005961C7"/>
    <w:rsid w:val="005A4240"/>
    <w:rsid w:val="005A7DA5"/>
    <w:rsid w:val="005C0529"/>
    <w:rsid w:val="005C3810"/>
    <w:rsid w:val="005C477A"/>
    <w:rsid w:val="005C66C5"/>
    <w:rsid w:val="005C7F24"/>
    <w:rsid w:val="005D0CF1"/>
    <w:rsid w:val="005E0198"/>
    <w:rsid w:val="005E286B"/>
    <w:rsid w:val="005E3C59"/>
    <w:rsid w:val="005E6FD9"/>
    <w:rsid w:val="005F20F2"/>
    <w:rsid w:val="005F2564"/>
    <w:rsid w:val="005F480A"/>
    <w:rsid w:val="005F5394"/>
    <w:rsid w:val="00600F09"/>
    <w:rsid w:val="00601AE9"/>
    <w:rsid w:val="00625B89"/>
    <w:rsid w:val="00633BFF"/>
    <w:rsid w:val="00633C83"/>
    <w:rsid w:val="006356B1"/>
    <w:rsid w:val="00651958"/>
    <w:rsid w:val="006700CB"/>
    <w:rsid w:val="0068083B"/>
    <w:rsid w:val="006825AE"/>
    <w:rsid w:val="00685CE8"/>
    <w:rsid w:val="00693501"/>
    <w:rsid w:val="006976FB"/>
    <w:rsid w:val="006B0B80"/>
    <w:rsid w:val="006B7E15"/>
    <w:rsid w:val="006C355C"/>
    <w:rsid w:val="006C5E79"/>
    <w:rsid w:val="006C7A55"/>
    <w:rsid w:val="006D121D"/>
    <w:rsid w:val="006E08C1"/>
    <w:rsid w:val="006F2BEB"/>
    <w:rsid w:val="006F581B"/>
    <w:rsid w:val="00705445"/>
    <w:rsid w:val="00706317"/>
    <w:rsid w:val="00713854"/>
    <w:rsid w:val="007147D0"/>
    <w:rsid w:val="0072014F"/>
    <w:rsid w:val="00733EC5"/>
    <w:rsid w:val="007401A7"/>
    <w:rsid w:val="00740B96"/>
    <w:rsid w:val="00767EFC"/>
    <w:rsid w:val="00773FE8"/>
    <w:rsid w:val="00776D15"/>
    <w:rsid w:val="0079486F"/>
    <w:rsid w:val="0079612B"/>
    <w:rsid w:val="007D2AD4"/>
    <w:rsid w:val="007D423B"/>
    <w:rsid w:val="007E65C4"/>
    <w:rsid w:val="007E70AD"/>
    <w:rsid w:val="00803647"/>
    <w:rsid w:val="008059BB"/>
    <w:rsid w:val="008079D5"/>
    <w:rsid w:val="00811677"/>
    <w:rsid w:val="00816169"/>
    <w:rsid w:val="008167F0"/>
    <w:rsid w:val="00820989"/>
    <w:rsid w:val="00824A1A"/>
    <w:rsid w:val="00825D1A"/>
    <w:rsid w:val="00840101"/>
    <w:rsid w:val="00841B83"/>
    <w:rsid w:val="00846C70"/>
    <w:rsid w:val="008532E7"/>
    <w:rsid w:val="0085788D"/>
    <w:rsid w:val="008632DB"/>
    <w:rsid w:val="00870CF3"/>
    <w:rsid w:val="00872F37"/>
    <w:rsid w:val="00877243"/>
    <w:rsid w:val="0088486B"/>
    <w:rsid w:val="00890C0E"/>
    <w:rsid w:val="008913B6"/>
    <w:rsid w:val="0089498F"/>
    <w:rsid w:val="00896136"/>
    <w:rsid w:val="008A3905"/>
    <w:rsid w:val="008B31B1"/>
    <w:rsid w:val="008B7A4F"/>
    <w:rsid w:val="008D22D6"/>
    <w:rsid w:val="008D3EE7"/>
    <w:rsid w:val="008E5320"/>
    <w:rsid w:val="008E6BF7"/>
    <w:rsid w:val="008E7B5D"/>
    <w:rsid w:val="008F0977"/>
    <w:rsid w:val="008F4516"/>
    <w:rsid w:val="008F49CA"/>
    <w:rsid w:val="00913565"/>
    <w:rsid w:val="00922EEE"/>
    <w:rsid w:val="009343D5"/>
    <w:rsid w:val="009353D6"/>
    <w:rsid w:val="00952154"/>
    <w:rsid w:val="0096384A"/>
    <w:rsid w:val="00965657"/>
    <w:rsid w:val="00985683"/>
    <w:rsid w:val="009976A3"/>
    <w:rsid w:val="00997730"/>
    <w:rsid w:val="009A4BFB"/>
    <w:rsid w:val="009A5CB4"/>
    <w:rsid w:val="009A7DE4"/>
    <w:rsid w:val="009B470B"/>
    <w:rsid w:val="009B47DE"/>
    <w:rsid w:val="009B6FDB"/>
    <w:rsid w:val="009C007F"/>
    <w:rsid w:val="009C5839"/>
    <w:rsid w:val="009E54A1"/>
    <w:rsid w:val="009E65E9"/>
    <w:rsid w:val="009F2F24"/>
    <w:rsid w:val="00A00140"/>
    <w:rsid w:val="00A03168"/>
    <w:rsid w:val="00A11725"/>
    <w:rsid w:val="00A25A55"/>
    <w:rsid w:val="00A30D98"/>
    <w:rsid w:val="00A319B3"/>
    <w:rsid w:val="00A40604"/>
    <w:rsid w:val="00A44282"/>
    <w:rsid w:val="00A513DE"/>
    <w:rsid w:val="00A57233"/>
    <w:rsid w:val="00A6299A"/>
    <w:rsid w:val="00A647F5"/>
    <w:rsid w:val="00A81C35"/>
    <w:rsid w:val="00A87AAA"/>
    <w:rsid w:val="00A929FF"/>
    <w:rsid w:val="00A93D18"/>
    <w:rsid w:val="00A94E6E"/>
    <w:rsid w:val="00A95D40"/>
    <w:rsid w:val="00A96BCA"/>
    <w:rsid w:val="00AB7019"/>
    <w:rsid w:val="00AC1A78"/>
    <w:rsid w:val="00AC7684"/>
    <w:rsid w:val="00AE0202"/>
    <w:rsid w:val="00AF173C"/>
    <w:rsid w:val="00AF79BD"/>
    <w:rsid w:val="00AF7A39"/>
    <w:rsid w:val="00B05D5E"/>
    <w:rsid w:val="00B148E8"/>
    <w:rsid w:val="00B17A4D"/>
    <w:rsid w:val="00B22B38"/>
    <w:rsid w:val="00B25C4A"/>
    <w:rsid w:val="00B31612"/>
    <w:rsid w:val="00B374CD"/>
    <w:rsid w:val="00B377F5"/>
    <w:rsid w:val="00B43A59"/>
    <w:rsid w:val="00B50ECD"/>
    <w:rsid w:val="00B51B6B"/>
    <w:rsid w:val="00B53C96"/>
    <w:rsid w:val="00B570E1"/>
    <w:rsid w:val="00B57BA3"/>
    <w:rsid w:val="00B618BE"/>
    <w:rsid w:val="00B64EA3"/>
    <w:rsid w:val="00B652D7"/>
    <w:rsid w:val="00B66877"/>
    <w:rsid w:val="00B7655F"/>
    <w:rsid w:val="00B802E3"/>
    <w:rsid w:val="00B81F7B"/>
    <w:rsid w:val="00B8430A"/>
    <w:rsid w:val="00B91722"/>
    <w:rsid w:val="00B963ED"/>
    <w:rsid w:val="00B97F82"/>
    <w:rsid w:val="00BB0BB5"/>
    <w:rsid w:val="00BB48EB"/>
    <w:rsid w:val="00BC3E10"/>
    <w:rsid w:val="00BE0850"/>
    <w:rsid w:val="00BE0B07"/>
    <w:rsid w:val="00BE1547"/>
    <w:rsid w:val="00BE6F08"/>
    <w:rsid w:val="00BF0A41"/>
    <w:rsid w:val="00C01A68"/>
    <w:rsid w:val="00C03BB1"/>
    <w:rsid w:val="00C0462B"/>
    <w:rsid w:val="00C05C8A"/>
    <w:rsid w:val="00C062DE"/>
    <w:rsid w:val="00C1490B"/>
    <w:rsid w:val="00C34C8D"/>
    <w:rsid w:val="00C4156B"/>
    <w:rsid w:val="00C455AC"/>
    <w:rsid w:val="00C61E52"/>
    <w:rsid w:val="00C633DC"/>
    <w:rsid w:val="00C707E3"/>
    <w:rsid w:val="00C73D23"/>
    <w:rsid w:val="00C74D2C"/>
    <w:rsid w:val="00C75F44"/>
    <w:rsid w:val="00C839DD"/>
    <w:rsid w:val="00C90D3D"/>
    <w:rsid w:val="00C95392"/>
    <w:rsid w:val="00CA16AD"/>
    <w:rsid w:val="00CA63D8"/>
    <w:rsid w:val="00CB243F"/>
    <w:rsid w:val="00CB6466"/>
    <w:rsid w:val="00CC0885"/>
    <w:rsid w:val="00CC10A0"/>
    <w:rsid w:val="00CD6811"/>
    <w:rsid w:val="00CE079C"/>
    <w:rsid w:val="00CE15B0"/>
    <w:rsid w:val="00CE4426"/>
    <w:rsid w:val="00D05E83"/>
    <w:rsid w:val="00D10F7A"/>
    <w:rsid w:val="00D16663"/>
    <w:rsid w:val="00D20BD4"/>
    <w:rsid w:val="00D329EC"/>
    <w:rsid w:val="00D37206"/>
    <w:rsid w:val="00D37B78"/>
    <w:rsid w:val="00D41B52"/>
    <w:rsid w:val="00D428FF"/>
    <w:rsid w:val="00D53FE3"/>
    <w:rsid w:val="00D5472E"/>
    <w:rsid w:val="00D55955"/>
    <w:rsid w:val="00D570D1"/>
    <w:rsid w:val="00D66004"/>
    <w:rsid w:val="00D70FA8"/>
    <w:rsid w:val="00D71E24"/>
    <w:rsid w:val="00D72469"/>
    <w:rsid w:val="00D801D3"/>
    <w:rsid w:val="00D8465C"/>
    <w:rsid w:val="00D869A8"/>
    <w:rsid w:val="00DA5106"/>
    <w:rsid w:val="00DA6920"/>
    <w:rsid w:val="00DD38E4"/>
    <w:rsid w:val="00DD5879"/>
    <w:rsid w:val="00E057AC"/>
    <w:rsid w:val="00E12600"/>
    <w:rsid w:val="00E23F87"/>
    <w:rsid w:val="00E33C3D"/>
    <w:rsid w:val="00E356FF"/>
    <w:rsid w:val="00E616F5"/>
    <w:rsid w:val="00E70482"/>
    <w:rsid w:val="00E709FB"/>
    <w:rsid w:val="00E8095E"/>
    <w:rsid w:val="00E876DB"/>
    <w:rsid w:val="00E909B0"/>
    <w:rsid w:val="00E9302E"/>
    <w:rsid w:val="00EA553F"/>
    <w:rsid w:val="00EB3F3E"/>
    <w:rsid w:val="00EB4E6D"/>
    <w:rsid w:val="00EC3362"/>
    <w:rsid w:val="00ED1F30"/>
    <w:rsid w:val="00ED61AB"/>
    <w:rsid w:val="00EE5079"/>
    <w:rsid w:val="00EE7AAA"/>
    <w:rsid w:val="00EF1FA8"/>
    <w:rsid w:val="00EF2E2E"/>
    <w:rsid w:val="00EF49DC"/>
    <w:rsid w:val="00F000E6"/>
    <w:rsid w:val="00F00C4D"/>
    <w:rsid w:val="00F1116F"/>
    <w:rsid w:val="00F12584"/>
    <w:rsid w:val="00F14EBB"/>
    <w:rsid w:val="00F158F7"/>
    <w:rsid w:val="00F339B2"/>
    <w:rsid w:val="00F37412"/>
    <w:rsid w:val="00F41198"/>
    <w:rsid w:val="00F44991"/>
    <w:rsid w:val="00F548F6"/>
    <w:rsid w:val="00F67791"/>
    <w:rsid w:val="00F70C27"/>
    <w:rsid w:val="00F7362B"/>
    <w:rsid w:val="00F74CF6"/>
    <w:rsid w:val="00FA0F79"/>
    <w:rsid w:val="00FA160D"/>
    <w:rsid w:val="00FA55FE"/>
    <w:rsid w:val="00FB577C"/>
    <w:rsid w:val="00FD748B"/>
    <w:rsid w:val="00FF2307"/>
    <w:rsid w:val="00FF2D63"/>
    <w:rsid w:val="00FF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1A8E8"/>
  <w15:docId w15:val="{2D915216-3E12-4332-8952-0AF3BF12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951"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0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5B89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B89"/>
  </w:style>
  <w:style w:type="paragraph" w:styleId="Footer">
    <w:name w:val="footer"/>
    <w:basedOn w:val="Normal"/>
    <w:link w:val="FooterChar"/>
    <w:uiPriority w:val="99"/>
    <w:unhideWhenUsed/>
    <w:rsid w:val="00625B89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B89"/>
  </w:style>
  <w:style w:type="paragraph" w:styleId="BalloonText">
    <w:name w:val="Balloon Text"/>
    <w:basedOn w:val="Normal"/>
    <w:link w:val="BalloonTextChar"/>
    <w:uiPriority w:val="99"/>
    <w:semiHidden/>
    <w:unhideWhenUsed/>
    <w:rsid w:val="00625B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B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3F3E"/>
    <w:pPr>
      <w:ind w:left="720"/>
      <w:contextualSpacing/>
    </w:pPr>
  </w:style>
  <w:style w:type="table" w:styleId="TableGrid">
    <w:name w:val="Table Grid"/>
    <w:basedOn w:val="TableNormal"/>
    <w:uiPriority w:val="39"/>
    <w:rsid w:val="00B51B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3501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140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40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140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5140ED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GO-3\Khomra%20project\Internal%20Memo\New%20Internal%20Memo%20DEM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C7937-7480-4A84-8319-B76F163CF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Internal Memo DEMO</Template>
  <TotalTime>4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MITWALLI STEEL PRODUCTS COMPANY</vt:lpstr>
    </vt:vector>
  </TitlesOfParts>
  <Company>mitwalli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MITWALLI STEEL PRODUCTS COMPANY</dc:title>
  <dc:creator>Moahmmed R. Salmeen</dc:creator>
  <cp:lastModifiedBy>Mohammed Alabban</cp:lastModifiedBy>
  <cp:revision>6</cp:revision>
  <cp:lastPrinted>2026-10-22T08:08:00Z</cp:lastPrinted>
  <dcterms:created xsi:type="dcterms:W3CDTF">2026-10-26T07:40:00Z</dcterms:created>
  <dcterms:modified xsi:type="dcterms:W3CDTF">2026-10-26T07:51:00Z</dcterms:modified>
</cp:coreProperties>
</file>